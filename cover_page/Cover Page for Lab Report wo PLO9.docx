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7210" w14:textId="16B8B63C" w:rsidR="00D62915" w:rsidRDefault="00D6291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270B8" w14:paraId="77C1E1DB" w14:textId="77777777" w:rsidTr="00EF63E4">
        <w:tc>
          <w:tcPr>
            <w:tcW w:w="9026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0"/>
            </w:tblGrid>
            <w:tr w:rsidR="006270B8" w:rsidRPr="002B1CC6" w14:paraId="4159CA3A" w14:textId="77777777" w:rsidTr="00EF63E4">
              <w:tc>
                <w:tcPr>
                  <w:tcW w:w="9026" w:type="dxa"/>
                </w:tcPr>
                <w:p w14:paraId="3995C2AA" w14:textId="77777777" w:rsidR="006270B8" w:rsidRPr="002B1CC6" w:rsidRDefault="006270B8" w:rsidP="00EF63E4">
                  <w:pPr>
                    <w:jc w:val="center"/>
                    <w:rPr>
                      <w:rFonts w:ascii="Century Gothic" w:hAnsi="Century Gothic"/>
                      <w:noProof/>
                    </w:rPr>
                  </w:pPr>
                  <w:r w:rsidRPr="002B1CC6">
                    <w:rPr>
                      <w:bCs/>
                    </w:rPr>
                    <w:br w:type="page"/>
                  </w:r>
                  <w:r w:rsidRPr="002B1CC6">
                    <w:rPr>
                      <w:bCs/>
                    </w:rPr>
                    <w:br w:type="page"/>
                  </w:r>
                  <w:r w:rsidRPr="002B1CC6">
                    <w:rPr>
                      <w:b/>
                      <w:bCs/>
                      <w:color w:val="808080" w:themeColor="background1" w:themeShade="80"/>
                    </w:rPr>
                    <w:t>Lab Report Cover Page</w:t>
                  </w:r>
                  <w:r w:rsidRPr="002B1CC6">
                    <w:rPr>
                      <w:color w:val="808080" w:themeColor="background1" w:themeShade="80"/>
                    </w:rPr>
                    <w:t xml:space="preserve"> (Please print this and attach to the cover of your lab report)</w:t>
                  </w:r>
                  <w:r w:rsidRPr="002B1CC6">
                    <w:rPr>
                      <w:rFonts w:ascii="Century Gothic" w:hAnsi="Century Gothic"/>
                      <w:noProof/>
                    </w:rPr>
                    <w:t xml:space="preserve"> </w:t>
                  </w:r>
                </w:p>
              </w:tc>
            </w:tr>
            <w:tr w:rsidR="006270B8" w:rsidRPr="002B1CC6" w14:paraId="70D446D2" w14:textId="77777777" w:rsidTr="00EF63E4">
              <w:tc>
                <w:tcPr>
                  <w:tcW w:w="9026" w:type="dxa"/>
                </w:tcPr>
                <w:tbl>
                  <w:tblPr>
                    <w:tblStyle w:val="TableGrid"/>
                    <w:tblW w:w="17580" w:type="dxa"/>
                    <w:tblLook w:val="04A0" w:firstRow="1" w:lastRow="0" w:firstColumn="1" w:lastColumn="0" w:noHBand="0" w:noVBand="1"/>
                  </w:tblPr>
                  <w:tblGrid>
                    <w:gridCol w:w="2860"/>
                    <w:gridCol w:w="5930"/>
                    <w:gridCol w:w="4395"/>
                    <w:gridCol w:w="4395"/>
                  </w:tblGrid>
                  <w:tr w:rsidR="006270B8" w:rsidRPr="002B1CC6" w14:paraId="2D82C4BB" w14:textId="77777777" w:rsidTr="00EF63E4">
                    <w:tc>
                      <w:tcPr>
                        <w:tcW w:w="2860" w:type="dxa"/>
                        <w:vAlign w:val="center"/>
                      </w:tcPr>
                      <w:p w14:paraId="2CAFDE13" w14:textId="77777777" w:rsidR="006270B8" w:rsidRPr="002B1CC6" w:rsidRDefault="006270B8" w:rsidP="00EF63E4">
                        <w:pPr>
                          <w:jc w:val="right"/>
                        </w:pPr>
                        <w:r w:rsidRPr="002B1CC6">
                          <w:rPr>
                            <w:rFonts w:ascii="Century Gothic" w:hAnsi="Century Gothic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</w:rPr>
                          <w:t>LAB NO.:</w:t>
                        </w:r>
                      </w:p>
                    </w:tc>
                    <w:tc>
                      <w:tcPr>
                        <w:tcW w:w="5930" w:type="dxa"/>
                        <w:vAlign w:val="center"/>
                      </w:tcPr>
                      <w:p w14:paraId="71E751EC" w14:textId="19DC799A" w:rsidR="006270B8" w:rsidRPr="002B1CC6" w:rsidRDefault="006270B8" w:rsidP="00EF63E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95" w:type="dxa"/>
                      </w:tcPr>
                      <w:p w14:paraId="523EAE77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  <w:tc>
                      <w:tcPr>
                        <w:tcW w:w="4395" w:type="dxa"/>
                      </w:tcPr>
                      <w:p w14:paraId="49B7DC14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</w:tr>
                  <w:tr w:rsidR="006270B8" w:rsidRPr="002B1CC6" w14:paraId="615D772F" w14:textId="77777777" w:rsidTr="00EF63E4">
                    <w:tc>
                      <w:tcPr>
                        <w:tcW w:w="2860" w:type="dxa"/>
                        <w:vAlign w:val="center"/>
                      </w:tcPr>
                      <w:p w14:paraId="0CC20F21" w14:textId="77777777" w:rsidR="006270B8" w:rsidRPr="002B1CC6" w:rsidRDefault="006270B8" w:rsidP="00EF63E4">
                        <w:pPr>
                          <w:jc w:val="right"/>
                        </w:pPr>
                        <w:r w:rsidRPr="002B1CC6">
                          <w:rPr>
                            <w:rFonts w:ascii="Century Gothic" w:hAnsi="Century Gothic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</w:rPr>
                          <w:t>SUBJECT:</w:t>
                        </w:r>
                      </w:p>
                    </w:tc>
                    <w:tc>
                      <w:tcPr>
                        <w:tcW w:w="5930" w:type="dxa"/>
                        <w:vAlign w:val="center"/>
                      </w:tcPr>
                      <w:p w14:paraId="0C7B9C1E" w14:textId="6A7B5E45" w:rsidR="006270B8" w:rsidRPr="002B1CC6" w:rsidRDefault="006270B8" w:rsidP="00EF63E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95" w:type="dxa"/>
                      </w:tcPr>
                      <w:p w14:paraId="7D20E1E4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  <w:tc>
                      <w:tcPr>
                        <w:tcW w:w="4395" w:type="dxa"/>
                      </w:tcPr>
                      <w:p w14:paraId="7186F477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</w:tr>
                  <w:tr w:rsidR="006270B8" w:rsidRPr="002B1CC6" w14:paraId="6929E4F1" w14:textId="77777777" w:rsidTr="00EF63E4">
                    <w:tc>
                      <w:tcPr>
                        <w:tcW w:w="2860" w:type="dxa"/>
                        <w:vAlign w:val="center"/>
                      </w:tcPr>
                      <w:p w14:paraId="59B22CF3" w14:textId="77777777" w:rsidR="006270B8" w:rsidRPr="002B1CC6" w:rsidRDefault="006270B8" w:rsidP="00EF63E4">
                        <w:pPr>
                          <w:jc w:val="right"/>
                        </w:pPr>
                        <w:r w:rsidRPr="002B1CC6">
                          <w:rPr>
                            <w:rFonts w:ascii="Century Gothic" w:hAnsi="Century Gothic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</w:rPr>
                          <w:t>NAME:</w:t>
                        </w:r>
                      </w:p>
                    </w:tc>
                    <w:tc>
                      <w:tcPr>
                        <w:tcW w:w="5930" w:type="dxa"/>
                        <w:vAlign w:val="center"/>
                      </w:tcPr>
                      <w:p w14:paraId="23734F2E" w14:textId="77777777" w:rsidR="006270B8" w:rsidRPr="002B1CC6" w:rsidRDefault="006270B8" w:rsidP="00EF63E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95" w:type="dxa"/>
                      </w:tcPr>
                      <w:p w14:paraId="19B15694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  <w:tc>
                      <w:tcPr>
                        <w:tcW w:w="4395" w:type="dxa"/>
                      </w:tcPr>
                      <w:p w14:paraId="43532E74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</w:tr>
                  <w:tr w:rsidR="006270B8" w:rsidRPr="002B1CC6" w14:paraId="04FDD4A9" w14:textId="77777777" w:rsidTr="00EF63E4">
                    <w:tc>
                      <w:tcPr>
                        <w:tcW w:w="2860" w:type="dxa"/>
                        <w:vAlign w:val="center"/>
                      </w:tcPr>
                      <w:p w14:paraId="0740D25D" w14:textId="77777777" w:rsidR="006270B8" w:rsidRPr="002B1CC6" w:rsidRDefault="006270B8" w:rsidP="00EF63E4">
                        <w:pPr>
                          <w:jc w:val="right"/>
                        </w:pPr>
                        <w:r w:rsidRPr="002B1CC6">
                          <w:rPr>
                            <w:rFonts w:ascii="Century Gothic" w:hAnsi="Century Gothic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</w:rPr>
                          <w:t>REGISTRATION:</w:t>
                        </w:r>
                      </w:p>
                    </w:tc>
                    <w:tc>
                      <w:tcPr>
                        <w:tcW w:w="5930" w:type="dxa"/>
                        <w:vAlign w:val="center"/>
                      </w:tcPr>
                      <w:p w14:paraId="5CD2E0F9" w14:textId="77777777" w:rsidR="006270B8" w:rsidRPr="002B1CC6" w:rsidRDefault="006270B8" w:rsidP="00EF63E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95" w:type="dxa"/>
                      </w:tcPr>
                      <w:p w14:paraId="210D8A39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  <w:tc>
                      <w:tcPr>
                        <w:tcW w:w="4395" w:type="dxa"/>
                      </w:tcPr>
                      <w:p w14:paraId="1F7C776A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</w:tr>
                  <w:tr w:rsidR="006270B8" w:rsidRPr="002B1CC6" w14:paraId="44AA4CB8" w14:textId="77777777" w:rsidTr="00EF63E4">
                    <w:tc>
                      <w:tcPr>
                        <w:tcW w:w="2860" w:type="dxa"/>
                        <w:vAlign w:val="center"/>
                      </w:tcPr>
                      <w:p w14:paraId="18D3FEE2" w14:textId="77777777" w:rsidR="006270B8" w:rsidRPr="002B1CC6" w:rsidRDefault="006270B8" w:rsidP="00EF63E4">
                        <w:pPr>
                          <w:jc w:val="right"/>
                        </w:pPr>
                        <w:r w:rsidRPr="002B1CC6">
                          <w:rPr>
                            <w:rFonts w:ascii="Century Gothic" w:hAnsi="Century Gothic"/>
                            <w:noProof/>
                          </w:rPr>
                          <w:drawing>
                            <wp:anchor distT="0" distB="0" distL="114300" distR="114300" simplePos="0" relativeHeight="251659264" behindDoc="1" locked="0" layoutInCell="1" allowOverlap="1" wp14:anchorId="64028EC2" wp14:editId="1673271E">
                              <wp:simplePos x="0" y="0"/>
                              <wp:positionH relativeFrom="column">
                                <wp:posOffset>1979930</wp:posOffset>
                              </wp:positionH>
                              <wp:positionV relativeFrom="paragraph">
                                <wp:posOffset>-1303655</wp:posOffset>
                              </wp:positionV>
                              <wp:extent cx="1623695" cy="1619250"/>
                              <wp:effectExtent l="0" t="0" r="0" b="0"/>
                              <wp:wrapNone/>
                              <wp:docPr id="682151641" name="Picture 4" descr="A blue and white logo&#10;&#10;AI-generated content may be incorrect.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BB8E9AAA-8197-4542-8AA8-E14B8DA09C89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 descr="A blue and white logo&#10;&#10;AI-generated content may be incorrect.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BB8E9AAA-8197-4542-8AA8-E14B8DA09C89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11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2">
                                                <a14:imgEffect>
                                                  <a14:brightnessContrast bright="40000" contrast="4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988" t="6666" r="4990" b="3472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1623695" cy="1619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2B1CC6">
                          <w:rPr>
                            <w:rFonts w:ascii="Century Gothic" w:hAnsi="Century Gothic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</w:rPr>
                          <w:t>SUBMITTED TO:</w:t>
                        </w:r>
                      </w:p>
                    </w:tc>
                    <w:tc>
                      <w:tcPr>
                        <w:tcW w:w="5930" w:type="dxa"/>
                        <w:vAlign w:val="center"/>
                      </w:tcPr>
                      <w:p w14:paraId="17E5F361" w14:textId="77777777" w:rsidR="006270B8" w:rsidRPr="002B1CC6" w:rsidRDefault="006270B8" w:rsidP="00EF63E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95" w:type="dxa"/>
                      </w:tcPr>
                      <w:p w14:paraId="6BB68A75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  <w:tc>
                      <w:tcPr>
                        <w:tcW w:w="4395" w:type="dxa"/>
                      </w:tcPr>
                      <w:p w14:paraId="54EA8983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</w:tr>
                  <w:tr w:rsidR="006270B8" w:rsidRPr="002B1CC6" w14:paraId="10913F80" w14:textId="77777777" w:rsidTr="00EF63E4">
                    <w:tc>
                      <w:tcPr>
                        <w:tcW w:w="2860" w:type="dxa"/>
                        <w:vAlign w:val="center"/>
                      </w:tcPr>
                      <w:p w14:paraId="544DF86C" w14:textId="77777777" w:rsidR="006270B8" w:rsidRPr="002B1CC6" w:rsidRDefault="006270B8" w:rsidP="00EF63E4">
                        <w:pPr>
                          <w:jc w:val="right"/>
                        </w:pPr>
                        <w:r w:rsidRPr="002B1CC6">
                          <w:rPr>
                            <w:rFonts w:ascii="Century Gothic" w:hAnsi="Century Gothic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</w:rPr>
                          <w:t>DATE:</w:t>
                        </w:r>
                      </w:p>
                    </w:tc>
                    <w:tc>
                      <w:tcPr>
                        <w:tcW w:w="5930" w:type="dxa"/>
                        <w:vAlign w:val="center"/>
                      </w:tcPr>
                      <w:p w14:paraId="4E402F4F" w14:textId="77777777" w:rsidR="006270B8" w:rsidRPr="002B1CC6" w:rsidRDefault="006270B8" w:rsidP="00EF63E4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95" w:type="dxa"/>
                      </w:tcPr>
                      <w:p w14:paraId="0F63CF01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  <w:tc>
                      <w:tcPr>
                        <w:tcW w:w="4395" w:type="dxa"/>
                      </w:tcPr>
                      <w:p w14:paraId="03092306" w14:textId="77777777" w:rsidR="006270B8" w:rsidRPr="002B1CC6" w:rsidRDefault="006270B8" w:rsidP="00EF63E4">
                        <w:pPr>
                          <w:jc w:val="center"/>
                        </w:pPr>
                      </w:p>
                    </w:tc>
                  </w:tr>
                </w:tbl>
                <w:p w14:paraId="2F3DCC53" w14:textId="77777777" w:rsidR="006270B8" w:rsidRPr="002B1CC6" w:rsidRDefault="006270B8" w:rsidP="00EF63E4">
                  <w:pPr>
                    <w:jc w:val="center"/>
                  </w:pPr>
                </w:p>
              </w:tc>
            </w:tr>
            <w:tr w:rsidR="006270B8" w:rsidRPr="002B1CC6" w14:paraId="17FB14F1" w14:textId="77777777" w:rsidTr="00EF63E4">
              <w:tc>
                <w:tcPr>
                  <w:tcW w:w="9026" w:type="dxa"/>
                </w:tcPr>
                <w:p w14:paraId="1AADC8BF" w14:textId="77777777" w:rsidR="006270B8" w:rsidRPr="002B1CC6" w:rsidRDefault="006270B8" w:rsidP="00EF63E4">
                  <w:pPr>
                    <w:jc w:val="center"/>
                  </w:pPr>
                </w:p>
              </w:tc>
            </w:tr>
            <w:tr w:rsidR="006270B8" w:rsidRPr="002B1CC6" w14:paraId="0D876E98" w14:textId="77777777" w:rsidTr="00EF63E4">
              <w:tc>
                <w:tcPr>
                  <w:tcW w:w="9026" w:type="dxa"/>
                </w:tcPr>
                <w:tbl>
                  <w:tblPr>
                    <w:tblStyle w:val="TableGrid"/>
                    <w:tblW w:w="8702" w:type="dxa"/>
                    <w:tblBorders>
                      <w:top w:val="single" w:sz="8" w:space="0" w:color="262626" w:themeColor="text1" w:themeTint="D9"/>
                      <w:left w:val="single" w:sz="8" w:space="0" w:color="262626" w:themeColor="text1" w:themeTint="D9"/>
                      <w:bottom w:val="single" w:sz="8" w:space="0" w:color="262626" w:themeColor="text1" w:themeTint="D9"/>
                      <w:right w:val="single" w:sz="8" w:space="0" w:color="262626" w:themeColor="text1" w:themeTint="D9"/>
                      <w:insideH w:val="single" w:sz="8" w:space="0" w:color="262626" w:themeColor="text1" w:themeTint="D9"/>
                      <w:insideV w:val="single" w:sz="8" w:space="0" w:color="262626" w:themeColor="text1" w:themeTint="D9"/>
                    </w:tblBorders>
                    <w:tblLook w:val="04A0" w:firstRow="1" w:lastRow="0" w:firstColumn="1" w:lastColumn="0" w:noHBand="0" w:noVBand="1"/>
                  </w:tblPr>
                  <w:tblGrid>
                    <w:gridCol w:w="1766"/>
                    <w:gridCol w:w="2433"/>
                    <w:gridCol w:w="1068"/>
                    <w:gridCol w:w="65"/>
                    <w:gridCol w:w="352"/>
                    <w:gridCol w:w="598"/>
                    <w:gridCol w:w="2420"/>
                  </w:tblGrid>
                  <w:tr w:rsidR="006270B8" w:rsidRPr="002B1CC6" w14:paraId="58B39F58" w14:textId="77777777" w:rsidTr="00EF63E4">
                    <w:tc>
                      <w:tcPr>
                        <w:tcW w:w="8702" w:type="dxa"/>
                        <w:gridSpan w:val="7"/>
                        <w:shd w:val="clear" w:color="auto" w:fill="D9D9D9" w:themeFill="background1" w:themeFillShade="D9"/>
                      </w:tcPr>
                      <w:p w14:paraId="165F14F4" w14:textId="77777777" w:rsidR="006270B8" w:rsidRPr="002B1CC6" w:rsidRDefault="006270B8" w:rsidP="00EF63E4">
                        <w:pPr>
                          <w:pStyle w:val="0MPLabNormal"/>
                          <w:jc w:val="left"/>
                        </w:pPr>
                        <w:r w:rsidRPr="002B1CC6">
                          <w:rPr>
                            <w:b/>
                            <w:bCs w:val="0"/>
                          </w:rPr>
                          <w:t xml:space="preserve">Lab Assessment </w:t>
                        </w:r>
                        <w:r w:rsidRPr="002B1CC6">
                          <w:t>(To be filled by the lab-instructor)</w:t>
                        </w:r>
                      </w:p>
                    </w:tc>
                  </w:tr>
                  <w:tr w:rsidR="00666F96" w:rsidRPr="002B1CC6" w14:paraId="30322D73" w14:textId="77777777" w:rsidTr="00666F96">
                    <w:trPr>
                      <w:trHeight w:val="1008"/>
                    </w:trPr>
                    <w:tc>
                      <w:tcPr>
                        <w:tcW w:w="4199" w:type="dxa"/>
                        <w:gridSpan w:val="2"/>
                        <w:vAlign w:val="center"/>
                      </w:tcPr>
                      <w:p w14:paraId="7DF4D07A" w14:textId="77777777" w:rsidR="00666F96" w:rsidRPr="002B1CC6" w:rsidRDefault="00666F96" w:rsidP="00182A6D">
                        <w:pPr>
                          <w:pStyle w:val="0MPLabNormal"/>
                          <w:jc w:val="right"/>
                          <w:rPr>
                            <w:b/>
                            <w:bCs w:val="0"/>
                          </w:rPr>
                        </w:pPr>
                        <w:r w:rsidRPr="002B1CC6">
                          <w:rPr>
                            <w:b/>
                            <w:bCs w:val="0"/>
                          </w:rPr>
                          <w:t>In Lab Evaluation</w:t>
                        </w:r>
                      </w:p>
                    </w:tc>
                    <w:tc>
                      <w:tcPr>
                        <w:tcW w:w="1133" w:type="dxa"/>
                        <w:gridSpan w:val="2"/>
                        <w:vAlign w:val="center"/>
                      </w:tcPr>
                      <w:p w14:paraId="1A740A66" w14:textId="02F262A0" w:rsidR="00666F96" w:rsidRPr="0011182E" w:rsidRDefault="00666F96" w:rsidP="00182A6D">
                        <w:pPr>
                          <w:pStyle w:val="0MPLabNormal"/>
                          <w:jc w:val="center"/>
                          <w:rPr>
                            <w:sz w:val="36"/>
                            <w:szCs w:val="44"/>
                          </w:rPr>
                        </w:pPr>
                      </w:p>
                    </w:tc>
                    <w:tc>
                      <w:tcPr>
                        <w:tcW w:w="950" w:type="dxa"/>
                        <w:gridSpan w:val="2"/>
                        <w:vAlign w:val="center"/>
                      </w:tcPr>
                      <w:p w14:paraId="33EECC89" w14:textId="27BE3BB0" w:rsidR="00666F96" w:rsidRPr="0011182E" w:rsidRDefault="00666F96" w:rsidP="00182A6D">
                        <w:pPr>
                          <w:pStyle w:val="0MPLabNormal"/>
                          <w:jc w:val="center"/>
                          <w:rPr>
                            <w:sz w:val="36"/>
                            <w:szCs w:val="44"/>
                          </w:rPr>
                        </w:pPr>
                        <w:r w:rsidRPr="0011182E">
                          <w:rPr>
                            <w:sz w:val="36"/>
                            <w:szCs w:val="44"/>
                          </w:rPr>
                          <w:t>/ 7</w:t>
                        </w:r>
                      </w:p>
                    </w:tc>
                    <w:tc>
                      <w:tcPr>
                        <w:tcW w:w="2420" w:type="dxa"/>
                        <w:vMerge w:val="restart"/>
                        <w:vAlign w:val="center"/>
                      </w:tcPr>
                      <w:p w14:paraId="6B29731E" w14:textId="77777777" w:rsidR="00666F96" w:rsidRPr="002B1CC6" w:rsidRDefault="00666F96" w:rsidP="00EF63E4">
                        <w:pPr>
                          <w:pStyle w:val="0MPLabNormal"/>
                          <w:ind w:left="720"/>
                          <w:rPr>
                            <w:sz w:val="96"/>
                            <w:szCs w:val="160"/>
                          </w:rPr>
                        </w:pPr>
                        <w:r w:rsidRPr="002B1CC6">
                          <w:rPr>
                            <w:sz w:val="96"/>
                            <w:szCs w:val="160"/>
                          </w:rPr>
                          <w:t>/10</w:t>
                        </w:r>
                      </w:p>
                    </w:tc>
                  </w:tr>
                  <w:tr w:rsidR="00666F96" w:rsidRPr="002B1CC6" w14:paraId="28E3A598" w14:textId="77777777" w:rsidTr="00666F96">
                    <w:trPr>
                      <w:trHeight w:val="1008"/>
                    </w:trPr>
                    <w:tc>
                      <w:tcPr>
                        <w:tcW w:w="4199" w:type="dxa"/>
                        <w:gridSpan w:val="2"/>
                        <w:vAlign w:val="center"/>
                      </w:tcPr>
                      <w:p w14:paraId="61FC7300" w14:textId="05B296CC" w:rsidR="00666F96" w:rsidRPr="002B1CC6" w:rsidRDefault="00666F96" w:rsidP="00666F96">
                        <w:pPr>
                          <w:pStyle w:val="0MPLabNormal"/>
                          <w:jc w:val="right"/>
                        </w:pPr>
                        <w:r w:rsidRPr="002B1CC6">
                          <w:rPr>
                            <w:b/>
                            <w:bCs w:val="0"/>
                          </w:rPr>
                          <w:t>Lab Report</w:t>
                        </w:r>
                      </w:p>
                    </w:tc>
                    <w:tc>
                      <w:tcPr>
                        <w:tcW w:w="1133" w:type="dxa"/>
                        <w:gridSpan w:val="2"/>
                        <w:vAlign w:val="center"/>
                      </w:tcPr>
                      <w:p w14:paraId="1FF7B5D0" w14:textId="0AF3915B" w:rsidR="00666F96" w:rsidRPr="0011182E" w:rsidRDefault="00666F96" w:rsidP="00666F96">
                        <w:pPr>
                          <w:pStyle w:val="0MPLabNormal"/>
                          <w:jc w:val="center"/>
                          <w:rPr>
                            <w:sz w:val="36"/>
                            <w:szCs w:val="44"/>
                          </w:rPr>
                        </w:pPr>
                      </w:p>
                    </w:tc>
                    <w:tc>
                      <w:tcPr>
                        <w:tcW w:w="950" w:type="dxa"/>
                        <w:gridSpan w:val="2"/>
                        <w:vAlign w:val="center"/>
                      </w:tcPr>
                      <w:p w14:paraId="2CD4AB2E" w14:textId="5015B542" w:rsidR="00666F96" w:rsidRPr="0011182E" w:rsidRDefault="00666F96" w:rsidP="00666F96">
                        <w:pPr>
                          <w:pStyle w:val="0MPLabNormal"/>
                          <w:jc w:val="center"/>
                          <w:rPr>
                            <w:sz w:val="36"/>
                            <w:szCs w:val="44"/>
                          </w:rPr>
                        </w:pPr>
                        <w:r w:rsidRPr="0011182E">
                          <w:rPr>
                            <w:sz w:val="36"/>
                            <w:szCs w:val="44"/>
                          </w:rPr>
                          <w:t>/ 3</w:t>
                        </w:r>
                      </w:p>
                    </w:tc>
                    <w:tc>
                      <w:tcPr>
                        <w:tcW w:w="2420" w:type="dxa"/>
                        <w:vMerge/>
                      </w:tcPr>
                      <w:p w14:paraId="75B7D7ED" w14:textId="77777777" w:rsidR="00666F96" w:rsidRPr="002B1CC6" w:rsidRDefault="00666F96" w:rsidP="00666F96">
                        <w:pPr>
                          <w:pStyle w:val="0MPLabNormal"/>
                        </w:pPr>
                      </w:p>
                    </w:tc>
                  </w:tr>
                  <w:tr w:rsidR="00666F96" w:rsidRPr="002B1CC6" w14:paraId="176A41F3" w14:textId="77777777" w:rsidTr="00EF63E4">
                    <w:trPr>
                      <w:trHeight w:val="2050"/>
                    </w:trPr>
                    <w:tc>
                      <w:tcPr>
                        <w:tcW w:w="8702" w:type="dxa"/>
                        <w:gridSpan w:val="7"/>
                        <w:tcBorders>
                          <w:top w:val="single" w:sz="8" w:space="0" w:color="262626" w:themeColor="text1" w:themeTint="D9"/>
                          <w:left w:val="single" w:sz="8" w:space="0" w:color="262626" w:themeColor="text1" w:themeTint="D9"/>
                          <w:bottom w:val="nil"/>
                          <w:right w:val="single" w:sz="8" w:space="0" w:color="262626" w:themeColor="text1" w:themeTint="D9"/>
                        </w:tcBorders>
                      </w:tcPr>
                      <w:p w14:paraId="31F176E0" w14:textId="77777777" w:rsidR="00666F96" w:rsidRPr="002B1CC6" w:rsidRDefault="00666F96" w:rsidP="00666F96">
                        <w:pPr>
                          <w:pStyle w:val="0MPLabNormal"/>
                        </w:pPr>
                        <w:r w:rsidRPr="002B1CC6">
                          <w:t>Comments:</w:t>
                        </w:r>
                      </w:p>
                    </w:tc>
                  </w:tr>
                  <w:tr w:rsidR="00666F96" w:rsidRPr="002B1CC6" w14:paraId="6428C6FF" w14:textId="77777777" w:rsidTr="00EF63E4">
                    <w:tc>
                      <w:tcPr>
                        <w:tcW w:w="1766" w:type="dxa"/>
                        <w:tcBorders>
                          <w:top w:val="nil"/>
                          <w:left w:val="single" w:sz="8" w:space="0" w:color="262626" w:themeColor="text1" w:themeTint="D9"/>
                          <w:bottom w:val="single" w:sz="8" w:space="0" w:color="262626" w:themeColor="text1" w:themeTint="D9"/>
                          <w:right w:val="nil"/>
                        </w:tcBorders>
                      </w:tcPr>
                      <w:p w14:paraId="6270C132" w14:textId="77777777" w:rsidR="00666F96" w:rsidRPr="002B1CC6" w:rsidRDefault="00666F96" w:rsidP="00666F96">
                        <w:pPr>
                          <w:pStyle w:val="0MPLabNormal"/>
                        </w:pPr>
                      </w:p>
                    </w:tc>
                    <w:tc>
                      <w:tcPr>
                        <w:tcW w:w="3501" w:type="dxa"/>
                        <w:gridSpan w:val="2"/>
                        <w:tcBorders>
                          <w:top w:val="single" w:sz="8" w:space="0" w:color="262626" w:themeColor="text1" w:themeTint="D9"/>
                          <w:left w:val="nil"/>
                          <w:bottom w:val="single" w:sz="8" w:space="0" w:color="262626" w:themeColor="text1" w:themeTint="D9"/>
                          <w:right w:val="nil"/>
                        </w:tcBorders>
                      </w:tcPr>
                      <w:p w14:paraId="1AB084AA" w14:textId="77777777" w:rsidR="00666F96" w:rsidRPr="002B1CC6" w:rsidRDefault="00666F96" w:rsidP="00666F96">
                        <w:pPr>
                          <w:pStyle w:val="0MPLabNormal"/>
                        </w:pPr>
                        <w:r w:rsidRPr="002B1CC6">
                          <w:t>Instructor Name</w:t>
                        </w:r>
                      </w:p>
                    </w:tc>
                    <w:tc>
                      <w:tcPr>
                        <w:tcW w:w="417" w:type="dxa"/>
                        <w:gridSpan w:val="2"/>
                        <w:tcBorders>
                          <w:top w:val="nil"/>
                          <w:left w:val="nil"/>
                          <w:bottom w:val="single" w:sz="8" w:space="0" w:color="262626" w:themeColor="text1" w:themeTint="D9"/>
                          <w:right w:val="nil"/>
                        </w:tcBorders>
                      </w:tcPr>
                      <w:p w14:paraId="00DE3E03" w14:textId="77777777" w:rsidR="00666F96" w:rsidRPr="002B1CC6" w:rsidRDefault="00666F96" w:rsidP="00666F96">
                        <w:pPr>
                          <w:pStyle w:val="0MPLabNormal"/>
                        </w:pP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262626" w:themeColor="text1" w:themeTint="D9"/>
                          <w:left w:val="nil"/>
                          <w:bottom w:val="single" w:sz="8" w:space="0" w:color="262626" w:themeColor="text1" w:themeTint="D9"/>
                          <w:right w:val="single" w:sz="8" w:space="0" w:color="262626" w:themeColor="text1" w:themeTint="D9"/>
                        </w:tcBorders>
                      </w:tcPr>
                      <w:p w14:paraId="68FD9ACE" w14:textId="77777777" w:rsidR="00666F96" w:rsidRPr="002B1CC6" w:rsidRDefault="00666F96" w:rsidP="00666F96">
                        <w:pPr>
                          <w:pStyle w:val="0MPLabNormal"/>
                        </w:pPr>
                        <w:r w:rsidRPr="002B1CC6">
                          <w:t>Instructor Signature</w:t>
                        </w:r>
                      </w:p>
                    </w:tc>
                  </w:tr>
                </w:tbl>
                <w:p w14:paraId="0B671B1A" w14:textId="77777777" w:rsidR="006270B8" w:rsidRPr="002B1CC6" w:rsidRDefault="006270B8" w:rsidP="00EF63E4">
                  <w:pPr>
                    <w:pStyle w:val="0MPLabNormal"/>
                  </w:pPr>
                </w:p>
              </w:tc>
            </w:tr>
            <w:tr w:rsidR="006270B8" w:rsidRPr="002B1CC6" w14:paraId="1D6421B3" w14:textId="77777777" w:rsidTr="00EF63E4">
              <w:tc>
                <w:tcPr>
                  <w:tcW w:w="9026" w:type="dxa"/>
                </w:tcPr>
                <w:tbl>
                  <w:tblPr>
                    <w:tblStyle w:val="TableGrid"/>
                    <w:tblW w:w="0" w:type="auto"/>
                    <w:tblBorders>
                      <w:top w:val="single" w:sz="8" w:space="0" w:color="262626" w:themeColor="text1" w:themeTint="D9"/>
                      <w:left w:val="single" w:sz="8" w:space="0" w:color="262626" w:themeColor="text1" w:themeTint="D9"/>
                      <w:bottom w:val="single" w:sz="8" w:space="0" w:color="262626" w:themeColor="text1" w:themeTint="D9"/>
                      <w:right w:val="single" w:sz="8" w:space="0" w:color="262626" w:themeColor="text1" w:themeTint="D9"/>
                      <w:insideH w:val="single" w:sz="8" w:space="0" w:color="262626" w:themeColor="text1" w:themeTint="D9"/>
                      <w:insideV w:val="single" w:sz="8" w:space="0" w:color="262626" w:themeColor="text1" w:themeTint="D9"/>
                    </w:tblBorders>
                    <w:tblLook w:val="04A0" w:firstRow="1" w:lastRow="0" w:firstColumn="1" w:lastColumn="0" w:noHBand="0" w:noVBand="1"/>
                  </w:tblPr>
                  <w:tblGrid>
                    <w:gridCol w:w="8594"/>
                  </w:tblGrid>
                  <w:tr w:rsidR="006270B8" w:rsidRPr="002B1CC6" w14:paraId="686D3170" w14:textId="77777777" w:rsidTr="00EF63E4">
                    <w:trPr>
                      <w:trHeight w:val="151"/>
                    </w:trPr>
                    <w:tc>
                      <w:tcPr>
                        <w:tcW w:w="8702" w:type="dxa"/>
                        <w:tcBorders>
                          <w:left w:val="nil"/>
                          <w:right w:val="nil"/>
                        </w:tcBorders>
                      </w:tcPr>
                      <w:p w14:paraId="1FAA6EE6" w14:textId="77777777" w:rsidR="006270B8" w:rsidRPr="002B1CC6" w:rsidRDefault="006270B8" w:rsidP="00EF63E4">
                        <w:pPr>
                          <w:pStyle w:val="0MPLabNormal"/>
                          <w:rPr>
                            <w:b/>
                          </w:rPr>
                        </w:pPr>
                      </w:p>
                    </w:tc>
                  </w:tr>
                  <w:tr w:rsidR="006270B8" w:rsidRPr="002B1CC6" w14:paraId="1A7E4939" w14:textId="77777777" w:rsidTr="00EF63E4">
                    <w:trPr>
                      <w:trHeight w:val="110"/>
                    </w:trPr>
                    <w:tc>
                      <w:tcPr>
                        <w:tcW w:w="8702" w:type="dxa"/>
                        <w:shd w:val="clear" w:color="auto" w:fill="D9D9D9" w:themeFill="background1" w:themeFillShade="D9"/>
                      </w:tcPr>
                      <w:p w14:paraId="400E8542" w14:textId="77777777" w:rsidR="006270B8" w:rsidRPr="002B1CC6" w:rsidRDefault="006270B8" w:rsidP="00EF63E4">
                        <w:pPr>
                          <w:pStyle w:val="0MPLabNormal"/>
                          <w:rPr>
                            <w:b/>
                          </w:rPr>
                        </w:pPr>
                        <w:r w:rsidRPr="002B1CC6">
                          <w:rPr>
                            <w:b/>
                          </w:rPr>
                          <w:t xml:space="preserve">Report </w:t>
                        </w:r>
                        <w:r w:rsidRPr="002B1CC6">
                          <w:t>(To be submitted by the student)</w:t>
                        </w:r>
                      </w:p>
                      <w:p w14:paraId="081AFA37" w14:textId="77777777" w:rsidR="006270B8" w:rsidRPr="002B1CC6" w:rsidRDefault="006270B8" w:rsidP="00EF63E4">
                        <w:pPr>
                          <w:pStyle w:val="0MPLabNormal"/>
                          <w:rPr>
                            <w:bCs w:val="0"/>
                          </w:rPr>
                        </w:pPr>
                        <w:r w:rsidRPr="002B1CC6">
                          <w:rPr>
                            <w:bCs w:val="0"/>
                          </w:rPr>
                          <w:t>Students are required to submit a report on the lab comprising the following three sections:</w:t>
                        </w:r>
                      </w:p>
                      <w:p w14:paraId="0DFDBD2A" w14:textId="77777777" w:rsidR="006270B8" w:rsidRPr="002B1CC6" w:rsidRDefault="006270B8" w:rsidP="006270B8">
                        <w:pPr>
                          <w:pStyle w:val="0MPLabNormal"/>
                          <w:numPr>
                            <w:ilvl w:val="0"/>
                            <w:numId w:val="29"/>
                          </w:numPr>
                          <w:rPr>
                            <w:bCs w:val="0"/>
                          </w:rPr>
                        </w:pPr>
                        <w:r w:rsidRPr="002B1CC6">
                          <w:rPr>
                            <w:bCs w:val="0"/>
                          </w:rPr>
                          <w:t>A critical analysis of the lab activity</w:t>
                        </w:r>
                      </w:p>
                      <w:p w14:paraId="5A4EBC0A" w14:textId="77777777" w:rsidR="006270B8" w:rsidRPr="002B1CC6" w:rsidRDefault="006270B8" w:rsidP="006270B8">
                        <w:pPr>
                          <w:pStyle w:val="0MPLabNormal"/>
                          <w:numPr>
                            <w:ilvl w:val="0"/>
                            <w:numId w:val="29"/>
                          </w:numPr>
                          <w:rPr>
                            <w:bCs w:val="0"/>
                          </w:rPr>
                        </w:pPr>
                        <w:r w:rsidRPr="002B1CC6">
                          <w:rPr>
                            <w:bCs w:val="0"/>
                          </w:rPr>
                          <w:t>Summary of skills learned</w:t>
                        </w:r>
                      </w:p>
                      <w:p w14:paraId="1990A5ED" w14:textId="77777777" w:rsidR="006270B8" w:rsidRPr="002B1CC6" w:rsidRDefault="006270B8" w:rsidP="006270B8">
                        <w:pPr>
                          <w:pStyle w:val="0MPLabNormal"/>
                          <w:numPr>
                            <w:ilvl w:val="0"/>
                            <w:numId w:val="29"/>
                          </w:numPr>
                          <w:rPr>
                            <w:bCs w:val="0"/>
                          </w:rPr>
                        </w:pPr>
                        <w:r w:rsidRPr="002B1CC6">
                          <w:rPr>
                            <w:bCs w:val="0"/>
                          </w:rPr>
                          <w:t xml:space="preserve">Conclusion </w:t>
                        </w:r>
                      </w:p>
                      <w:p w14:paraId="5D3A23DA" w14:textId="77777777" w:rsidR="006270B8" w:rsidRPr="002B1CC6" w:rsidRDefault="006270B8" w:rsidP="00EF63E4">
                        <w:pPr>
                          <w:pStyle w:val="0MPLabNormal"/>
                          <w:rPr>
                            <w:bCs w:val="0"/>
                          </w:rPr>
                        </w:pPr>
                        <w:r w:rsidRPr="002B1CC6">
                          <w:rPr>
                            <w:b/>
                          </w:rPr>
                          <w:t>Note:</w:t>
                        </w:r>
                        <w:r w:rsidRPr="002B1CC6">
                          <w:rPr>
                            <w:bCs w:val="0"/>
                          </w:rPr>
                          <w:t xml:space="preserve"> </w:t>
                        </w:r>
                        <w:r w:rsidRPr="002B1CC6">
                          <w:rPr>
                            <w:bCs w:val="0"/>
                            <w:color w:val="C00000"/>
                          </w:rPr>
                          <w:t xml:space="preserve">Keep your report concise and to-the-point. </w:t>
                        </w:r>
                      </w:p>
                    </w:tc>
                  </w:tr>
                </w:tbl>
                <w:p w14:paraId="79CBE02D" w14:textId="77777777" w:rsidR="006270B8" w:rsidRPr="002B1CC6" w:rsidRDefault="006270B8" w:rsidP="00EF63E4">
                  <w:pPr>
                    <w:pStyle w:val="0MPLabNormal"/>
                    <w:jc w:val="left"/>
                    <w:rPr>
                      <w:b/>
                      <w:bCs w:val="0"/>
                    </w:rPr>
                  </w:pPr>
                </w:p>
              </w:tc>
            </w:tr>
          </w:tbl>
          <w:p w14:paraId="256D938A" w14:textId="77777777" w:rsidR="006270B8" w:rsidRPr="0015674C" w:rsidRDefault="006270B8" w:rsidP="00EF63E4">
            <w:pPr>
              <w:pStyle w:val="0MPLabNormal"/>
            </w:pPr>
          </w:p>
        </w:tc>
      </w:tr>
    </w:tbl>
    <w:p w14:paraId="3C0A77BF" w14:textId="77777777" w:rsidR="006F0870" w:rsidRPr="003B23F9" w:rsidRDefault="006F0870" w:rsidP="00221D1F">
      <w:pPr>
        <w:pStyle w:val="0MPLabNormal"/>
      </w:pPr>
    </w:p>
    <w:sectPr w:rsidR="006F0870" w:rsidRPr="003B23F9" w:rsidSect="005D0FED">
      <w:footerReference w:type="default" r:id="rId13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D6FA" w14:textId="77777777" w:rsidR="00774237" w:rsidRDefault="00774237" w:rsidP="00DD0B2A">
      <w:r>
        <w:separator/>
      </w:r>
    </w:p>
  </w:endnote>
  <w:endnote w:type="continuationSeparator" w:id="0">
    <w:p w14:paraId="3BB72FA1" w14:textId="77777777" w:rsidR="00774237" w:rsidRDefault="00774237" w:rsidP="00DD0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237A" w14:textId="0D8C7F06" w:rsidR="00515D99" w:rsidRPr="007C354E" w:rsidRDefault="00515D99" w:rsidP="007C354E">
    <w:pPr>
      <w:pStyle w:val="Footer"/>
      <w:spacing w:before="120"/>
      <w:jc w:val="center"/>
      <w:rPr>
        <w:rFonts w:ascii="Century Gothic" w:hAnsi="Century Gothic"/>
        <w:color w:val="595959" w:themeColor="text1" w:themeTint="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BB7B5" w14:textId="77777777" w:rsidR="00774237" w:rsidRDefault="00774237" w:rsidP="00DD0B2A">
      <w:r>
        <w:separator/>
      </w:r>
    </w:p>
  </w:footnote>
  <w:footnote w:type="continuationSeparator" w:id="0">
    <w:p w14:paraId="5651C871" w14:textId="77777777" w:rsidR="00774237" w:rsidRDefault="00774237" w:rsidP="00DD0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25B"/>
    <w:multiLevelType w:val="hybridMultilevel"/>
    <w:tmpl w:val="2FC8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E4DEA"/>
    <w:multiLevelType w:val="hybridMultilevel"/>
    <w:tmpl w:val="A4DC36F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57DC3"/>
    <w:multiLevelType w:val="hybridMultilevel"/>
    <w:tmpl w:val="E9CE0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03918"/>
    <w:multiLevelType w:val="hybridMultilevel"/>
    <w:tmpl w:val="0E2A9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02908"/>
    <w:multiLevelType w:val="hybridMultilevel"/>
    <w:tmpl w:val="C3FC48A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8698E"/>
    <w:multiLevelType w:val="hybridMultilevel"/>
    <w:tmpl w:val="603A005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762FE"/>
    <w:multiLevelType w:val="hybridMultilevel"/>
    <w:tmpl w:val="D5C6B25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B1BEB"/>
    <w:multiLevelType w:val="hybridMultilevel"/>
    <w:tmpl w:val="BD2825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1947"/>
    <w:multiLevelType w:val="hybridMultilevel"/>
    <w:tmpl w:val="6D2241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D7EFD"/>
    <w:multiLevelType w:val="hybridMultilevel"/>
    <w:tmpl w:val="258839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27699"/>
    <w:multiLevelType w:val="hybridMultilevel"/>
    <w:tmpl w:val="4DB474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22760"/>
    <w:multiLevelType w:val="hybridMultilevel"/>
    <w:tmpl w:val="6F601C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95E50"/>
    <w:multiLevelType w:val="hybridMultilevel"/>
    <w:tmpl w:val="CA6051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0B559E"/>
    <w:multiLevelType w:val="hybridMultilevel"/>
    <w:tmpl w:val="929876B8"/>
    <w:lvl w:ilvl="0" w:tplc="02E671E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01BEC"/>
    <w:multiLevelType w:val="hybridMultilevel"/>
    <w:tmpl w:val="CFA8FE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81547"/>
    <w:multiLevelType w:val="hybridMultilevel"/>
    <w:tmpl w:val="106E8A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B4D49"/>
    <w:multiLevelType w:val="hybridMultilevel"/>
    <w:tmpl w:val="A3989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82E4B"/>
    <w:multiLevelType w:val="hybridMultilevel"/>
    <w:tmpl w:val="61E06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67E3F"/>
    <w:multiLevelType w:val="hybridMultilevel"/>
    <w:tmpl w:val="F76C9A92"/>
    <w:lvl w:ilvl="0" w:tplc="5964BD32">
      <w:start w:val="1"/>
      <w:numFmt w:val="bullet"/>
      <w:pStyle w:val="0MPLab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30FED"/>
    <w:multiLevelType w:val="hybridMultilevel"/>
    <w:tmpl w:val="BD2825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9D0B3D"/>
    <w:multiLevelType w:val="hybridMultilevel"/>
    <w:tmpl w:val="969EC8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8D763F"/>
    <w:multiLevelType w:val="hybridMultilevel"/>
    <w:tmpl w:val="2FD8D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C7D65"/>
    <w:multiLevelType w:val="hybridMultilevel"/>
    <w:tmpl w:val="23AABD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D22F91"/>
    <w:multiLevelType w:val="hybridMultilevel"/>
    <w:tmpl w:val="F6B2A28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76ABF"/>
    <w:multiLevelType w:val="hybridMultilevel"/>
    <w:tmpl w:val="D20EFDB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B87370"/>
    <w:multiLevelType w:val="hybridMultilevel"/>
    <w:tmpl w:val="B76E85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D28A0"/>
    <w:multiLevelType w:val="hybridMultilevel"/>
    <w:tmpl w:val="873A2782"/>
    <w:lvl w:ilvl="0" w:tplc="CCB6E93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843E24"/>
    <w:multiLevelType w:val="hybridMultilevel"/>
    <w:tmpl w:val="42A65C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728663">
    <w:abstractNumId w:val="10"/>
  </w:num>
  <w:num w:numId="2" w16cid:durableId="1688678733">
    <w:abstractNumId w:val="21"/>
  </w:num>
  <w:num w:numId="3" w16cid:durableId="1815222368">
    <w:abstractNumId w:val="12"/>
  </w:num>
  <w:num w:numId="4" w16cid:durableId="1935476818">
    <w:abstractNumId w:val="23"/>
  </w:num>
  <w:num w:numId="5" w16cid:durableId="452599113">
    <w:abstractNumId w:val="11"/>
  </w:num>
  <w:num w:numId="6" w16cid:durableId="5181082">
    <w:abstractNumId w:val="26"/>
  </w:num>
  <w:num w:numId="7" w16cid:durableId="1509367874">
    <w:abstractNumId w:val="4"/>
  </w:num>
  <w:num w:numId="8" w16cid:durableId="600458738">
    <w:abstractNumId w:val="14"/>
  </w:num>
  <w:num w:numId="9" w16cid:durableId="1922913355">
    <w:abstractNumId w:val="9"/>
  </w:num>
  <w:num w:numId="10" w16cid:durableId="1234586481">
    <w:abstractNumId w:val="17"/>
  </w:num>
  <w:num w:numId="11" w16cid:durableId="913121536">
    <w:abstractNumId w:val="15"/>
  </w:num>
  <w:num w:numId="12" w16cid:durableId="1760367088">
    <w:abstractNumId w:val="22"/>
  </w:num>
  <w:num w:numId="13" w16cid:durableId="2114544383">
    <w:abstractNumId w:val="16"/>
  </w:num>
  <w:num w:numId="14" w16cid:durableId="707952253">
    <w:abstractNumId w:val="3"/>
  </w:num>
  <w:num w:numId="15" w16cid:durableId="1313944102">
    <w:abstractNumId w:val="24"/>
  </w:num>
  <w:num w:numId="16" w16cid:durableId="1386368621">
    <w:abstractNumId w:val="27"/>
  </w:num>
  <w:num w:numId="17" w16cid:durableId="871652547">
    <w:abstractNumId w:val="1"/>
  </w:num>
  <w:num w:numId="18" w16cid:durableId="1461612541">
    <w:abstractNumId w:val="6"/>
  </w:num>
  <w:num w:numId="19" w16cid:durableId="1354460215">
    <w:abstractNumId w:val="25"/>
  </w:num>
  <w:num w:numId="20" w16cid:durableId="990134810">
    <w:abstractNumId w:val="2"/>
  </w:num>
  <w:num w:numId="21" w16cid:durableId="1486047592">
    <w:abstractNumId w:val="19"/>
  </w:num>
  <w:num w:numId="22" w16cid:durableId="1846624202">
    <w:abstractNumId w:val="7"/>
  </w:num>
  <w:num w:numId="23" w16cid:durableId="302926624">
    <w:abstractNumId w:val="0"/>
  </w:num>
  <w:num w:numId="24" w16cid:durableId="1047610207">
    <w:abstractNumId w:val="5"/>
  </w:num>
  <w:num w:numId="25" w16cid:durableId="2109305695">
    <w:abstractNumId w:val="20"/>
  </w:num>
  <w:num w:numId="26" w16cid:durableId="710233106">
    <w:abstractNumId w:val="18"/>
  </w:num>
  <w:num w:numId="27" w16cid:durableId="1406797582">
    <w:abstractNumId w:val="13"/>
  </w:num>
  <w:num w:numId="28" w16cid:durableId="1555045130">
    <w:abstractNumId w:val="13"/>
    <w:lvlOverride w:ilvl="0">
      <w:startOverride w:val="1"/>
    </w:lvlOverride>
  </w:num>
  <w:num w:numId="29" w16cid:durableId="668336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DD"/>
    <w:rsid w:val="000077F3"/>
    <w:rsid w:val="000166A0"/>
    <w:rsid w:val="00016A36"/>
    <w:rsid w:val="00023966"/>
    <w:rsid w:val="000244D6"/>
    <w:rsid w:val="00027486"/>
    <w:rsid w:val="00031B77"/>
    <w:rsid w:val="00032842"/>
    <w:rsid w:val="0004151D"/>
    <w:rsid w:val="000478BC"/>
    <w:rsid w:val="00050A4C"/>
    <w:rsid w:val="00052DC0"/>
    <w:rsid w:val="000570DD"/>
    <w:rsid w:val="00063120"/>
    <w:rsid w:val="00071C02"/>
    <w:rsid w:val="000729E7"/>
    <w:rsid w:val="000806D1"/>
    <w:rsid w:val="0008144B"/>
    <w:rsid w:val="000814AB"/>
    <w:rsid w:val="000841E6"/>
    <w:rsid w:val="00094628"/>
    <w:rsid w:val="00094C4E"/>
    <w:rsid w:val="000971DD"/>
    <w:rsid w:val="00097589"/>
    <w:rsid w:val="000A2346"/>
    <w:rsid w:val="000A60AB"/>
    <w:rsid w:val="000A7387"/>
    <w:rsid w:val="000B165C"/>
    <w:rsid w:val="000C26BE"/>
    <w:rsid w:val="000C4AF2"/>
    <w:rsid w:val="000C4EE0"/>
    <w:rsid w:val="000D5D7E"/>
    <w:rsid w:val="000E0667"/>
    <w:rsid w:val="000E57DF"/>
    <w:rsid w:val="000E75E0"/>
    <w:rsid w:val="000F308C"/>
    <w:rsid w:val="000F3233"/>
    <w:rsid w:val="000F340F"/>
    <w:rsid w:val="000F7160"/>
    <w:rsid w:val="001009AE"/>
    <w:rsid w:val="0010500F"/>
    <w:rsid w:val="00107E3E"/>
    <w:rsid w:val="0011182E"/>
    <w:rsid w:val="001127DF"/>
    <w:rsid w:val="00117F40"/>
    <w:rsid w:val="001213EB"/>
    <w:rsid w:val="0012292F"/>
    <w:rsid w:val="0012503C"/>
    <w:rsid w:val="00135098"/>
    <w:rsid w:val="00136AA4"/>
    <w:rsid w:val="001415B5"/>
    <w:rsid w:val="00144BB5"/>
    <w:rsid w:val="0014541C"/>
    <w:rsid w:val="00146850"/>
    <w:rsid w:val="00147EE9"/>
    <w:rsid w:val="001549F1"/>
    <w:rsid w:val="0015674C"/>
    <w:rsid w:val="00164250"/>
    <w:rsid w:val="00166D72"/>
    <w:rsid w:val="0017271E"/>
    <w:rsid w:val="00172AA0"/>
    <w:rsid w:val="00172B93"/>
    <w:rsid w:val="001759DD"/>
    <w:rsid w:val="00182A6D"/>
    <w:rsid w:val="00190684"/>
    <w:rsid w:val="00191FE6"/>
    <w:rsid w:val="001A2BA0"/>
    <w:rsid w:val="001A365A"/>
    <w:rsid w:val="001B4DE4"/>
    <w:rsid w:val="001C0217"/>
    <w:rsid w:val="001C0CB8"/>
    <w:rsid w:val="001C497C"/>
    <w:rsid w:val="001C72C8"/>
    <w:rsid w:val="001D06F1"/>
    <w:rsid w:val="001D5947"/>
    <w:rsid w:val="001E0318"/>
    <w:rsid w:val="001E76D9"/>
    <w:rsid w:val="001E7707"/>
    <w:rsid w:val="001F3FAB"/>
    <w:rsid w:val="001F46D0"/>
    <w:rsid w:val="001F6DFA"/>
    <w:rsid w:val="001F6FE1"/>
    <w:rsid w:val="001F72AD"/>
    <w:rsid w:val="00211188"/>
    <w:rsid w:val="002167F2"/>
    <w:rsid w:val="00217D99"/>
    <w:rsid w:val="00221D1F"/>
    <w:rsid w:val="00222DC4"/>
    <w:rsid w:val="00227606"/>
    <w:rsid w:val="00227D1B"/>
    <w:rsid w:val="00230B26"/>
    <w:rsid w:val="00233598"/>
    <w:rsid w:val="00241FEC"/>
    <w:rsid w:val="00243193"/>
    <w:rsid w:val="00245923"/>
    <w:rsid w:val="00253407"/>
    <w:rsid w:val="00257E00"/>
    <w:rsid w:val="00265DDC"/>
    <w:rsid w:val="002672AC"/>
    <w:rsid w:val="00270A9A"/>
    <w:rsid w:val="00274FDC"/>
    <w:rsid w:val="00275C32"/>
    <w:rsid w:val="00275CED"/>
    <w:rsid w:val="00277F8C"/>
    <w:rsid w:val="00285632"/>
    <w:rsid w:val="002879B4"/>
    <w:rsid w:val="002A0942"/>
    <w:rsid w:val="002A4E81"/>
    <w:rsid w:val="002A5893"/>
    <w:rsid w:val="002A5F62"/>
    <w:rsid w:val="002A6EC8"/>
    <w:rsid w:val="002B10A2"/>
    <w:rsid w:val="002B4674"/>
    <w:rsid w:val="002B535D"/>
    <w:rsid w:val="002D2B88"/>
    <w:rsid w:val="002D69C0"/>
    <w:rsid w:val="002E2CDB"/>
    <w:rsid w:val="002F32C9"/>
    <w:rsid w:val="002F746B"/>
    <w:rsid w:val="003033BF"/>
    <w:rsid w:val="00303E24"/>
    <w:rsid w:val="00313DC3"/>
    <w:rsid w:val="0031770D"/>
    <w:rsid w:val="00320568"/>
    <w:rsid w:val="00321765"/>
    <w:rsid w:val="003245BE"/>
    <w:rsid w:val="003253AB"/>
    <w:rsid w:val="00325C32"/>
    <w:rsid w:val="003303F0"/>
    <w:rsid w:val="00351B46"/>
    <w:rsid w:val="0035699E"/>
    <w:rsid w:val="0036100E"/>
    <w:rsid w:val="00365465"/>
    <w:rsid w:val="00367DD9"/>
    <w:rsid w:val="00382800"/>
    <w:rsid w:val="00390639"/>
    <w:rsid w:val="00396BAB"/>
    <w:rsid w:val="003A32F9"/>
    <w:rsid w:val="003A4B62"/>
    <w:rsid w:val="003A5D47"/>
    <w:rsid w:val="003A7830"/>
    <w:rsid w:val="003B23F9"/>
    <w:rsid w:val="003B5C36"/>
    <w:rsid w:val="003D0B37"/>
    <w:rsid w:val="003D2844"/>
    <w:rsid w:val="003D5E35"/>
    <w:rsid w:val="003D720B"/>
    <w:rsid w:val="003E08F6"/>
    <w:rsid w:val="003E3292"/>
    <w:rsid w:val="003E7B04"/>
    <w:rsid w:val="003E7E6D"/>
    <w:rsid w:val="003F0460"/>
    <w:rsid w:val="003F20F5"/>
    <w:rsid w:val="003F2590"/>
    <w:rsid w:val="0040371B"/>
    <w:rsid w:val="00404087"/>
    <w:rsid w:val="00406C99"/>
    <w:rsid w:val="00407C4C"/>
    <w:rsid w:val="00410C7E"/>
    <w:rsid w:val="0041224B"/>
    <w:rsid w:val="0041610A"/>
    <w:rsid w:val="00420F94"/>
    <w:rsid w:val="00421D41"/>
    <w:rsid w:val="00422F43"/>
    <w:rsid w:val="00424187"/>
    <w:rsid w:val="004253D5"/>
    <w:rsid w:val="004270C8"/>
    <w:rsid w:val="00432D12"/>
    <w:rsid w:val="00432EC2"/>
    <w:rsid w:val="0044211B"/>
    <w:rsid w:val="00442DB6"/>
    <w:rsid w:val="00443DCB"/>
    <w:rsid w:val="00455F94"/>
    <w:rsid w:val="004614FE"/>
    <w:rsid w:val="00465C4A"/>
    <w:rsid w:val="00467DB2"/>
    <w:rsid w:val="00473289"/>
    <w:rsid w:val="004752BB"/>
    <w:rsid w:val="0047648A"/>
    <w:rsid w:val="00477325"/>
    <w:rsid w:val="0048117A"/>
    <w:rsid w:val="004830A3"/>
    <w:rsid w:val="00484B5B"/>
    <w:rsid w:val="004914DD"/>
    <w:rsid w:val="00491E2F"/>
    <w:rsid w:val="00497A8D"/>
    <w:rsid w:val="004A33B4"/>
    <w:rsid w:val="004A5506"/>
    <w:rsid w:val="004A631E"/>
    <w:rsid w:val="004A6ED6"/>
    <w:rsid w:val="004B189E"/>
    <w:rsid w:val="004B3EA3"/>
    <w:rsid w:val="004C2A0F"/>
    <w:rsid w:val="004C75D9"/>
    <w:rsid w:val="004D09C8"/>
    <w:rsid w:val="004D2727"/>
    <w:rsid w:val="004D453F"/>
    <w:rsid w:val="004D6B65"/>
    <w:rsid w:val="004E2295"/>
    <w:rsid w:val="004E4CD7"/>
    <w:rsid w:val="00503744"/>
    <w:rsid w:val="00503A8B"/>
    <w:rsid w:val="00505D7B"/>
    <w:rsid w:val="00515CEF"/>
    <w:rsid w:val="00515D99"/>
    <w:rsid w:val="005219E2"/>
    <w:rsid w:val="00522AAB"/>
    <w:rsid w:val="00522EB1"/>
    <w:rsid w:val="00523F96"/>
    <w:rsid w:val="0053188B"/>
    <w:rsid w:val="005336A9"/>
    <w:rsid w:val="005346AD"/>
    <w:rsid w:val="00534896"/>
    <w:rsid w:val="00534EA5"/>
    <w:rsid w:val="005355F4"/>
    <w:rsid w:val="00536F28"/>
    <w:rsid w:val="0055293D"/>
    <w:rsid w:val="00552ADB"/>
    <w:rsid w:val="00556050"/>
    <w:rsid w:val="00565831"/>
    <w:rsid w:val="00567C17"/>
    <w:rsid w:val="00575701"/>
    <w:rsid w:val="00580D19"/>
    <w:rsid w:val="00581BF6"/>
    <w:rsid w:val="00585BF8"/>
    <w:rsid w:val="005901F7"/>
    <w:rsid w:val="0059133F"/>
    <w:rsid w:val="0059205D"/>
    <w:rsid w:val="0059454C"/>
    <w:rsid w:val="005A618D"/>
    <w:rsid w:val="005B364A"/>
    <w:rsid w:val="005B6ABD"/>
    <w:rsid w:val="005B6E7A"/>
    <w:rsid w:val="005B7509"/>
    <w:rsid w:val="005C470E"/>
    <w:rsid w:val="005C5184"/>
    <w:rsid w:val="005C7F06"/>
    <w:rsid w:val="005D02D6"/>
    <w:rsid w:val="005D0A4A"/>
    <w:rsid w:val="005D0FED"/>
    <w:rsid w:val="005D3583"/>
    <w:rsid w:val="005D6FFE"/>
    <w:rsid w:val="005D7AA0"/>
    <w:rsid w:val="005F0794"/>
    <w:rsid w:val="005F51B2"/>
    <w:rsid w:val="00601191"/>
    <w:rsid w:val="00605530"/>
    <w:rsid w:val="00614B0C"/>
    <w:rsid w:val="00620792"/>
    <w:rsid w:val="006255B0"/>
    <w:rsid w:val="006269DD"/>
    <w:rsid w:val="006270B8"/>
    <w:rsid w:val="00630E2A"/>
    <w:rsid w:val="006337DA"/>
    <w:rsid w:val="0063679E"/>
    <w:rsid w:val="00641C03"/>
    <w:rsid w:val="00646E93"/>
    <w:rsid w:val="00652312"/>
    <w:rsid w:val="0065282E"/>
    <w:rsid w:val="00652ACC"/>
    <w:rsid w:val="006559BA"/>
    <w:rsid w:val="006566D9"/>
    <w:rsid w:val="00661ABF"/>
    <w:rsid w:val="00661AC5"/>
    <w:rsid w:val="006632EE"/>
    <w:rsid w:val="0066551E"/>
    <w:rsid w:val="00666F96"/>
    <w:rsid w:val="00670074"/>
    <w:rsid w:val="00675C21"/>
    <w:rsid w:val="006772AD"/>
    <w:rsid w:val="00681126"/>
    <w:rsid w:val="00681F55"/>
    <w:rsid w:val="0068529A"/>
    <w:rsid w:val="00687196"/>
    <w:rsid w:val="0069172A"/>
    <w:rsid w:val="00693C43"/>
    <w:rsid w:val="00694064"/>
    <w:rsid w:val="00697501"/>
    <w:rsid w:val="006977E8"/>
    <w:rsid w:val="006A4A8C"/>
    <w:rsid w:val="006A6E87"/>
    <w:rsid w:val="006C627A"/>
    <w:rsid w:val="006C6C3A"/>
    <w:rsid w:val="006C750F"/>
    <w:rsid w:val="006C7931"/>
    <w:rsid w:val="006D0942"/>
    <w:rsid w:val="006D2CC6"/>
    <w:rsid w:val="006D334D"/>
    <w:rsid w:val="006D73D2"/>
    <w:rsid w:val="006E1954"/>
    <w:rsid w:val="006E1A6E"/>
    <w:rsid w:val="006F04F9"/>
    <w:rsid w:val="006F0870"/>
    <w:rsid w:val="006F173F"/>
    <w:rsid w:val="00701485"/>
    <w:rsid w:val="00704061"/>
    <w:rsid w:val="007048D1"/>
    <w:rsid w:val="00705824"/>
    <w:rsid w:val="00707870"/>
    <w:rsid w:val="0071016E"/>
    <w:rsid w:val="00711A7B"/>
    <w:rsid w:val="0071384B"/>
    <w:rsid w:val="0072059E"/>
    <w:rsid w:val="007205B7"/>
    <w:rsid w:val="00721A66"/>
    <w:rsid w:val="00723DD2"/>
    <w:rsid w:val="007276C6"/>
    <w:rsid w:val="00732482"/>
    <w:rsid w:val="00743158"/>
    <w:rsid w:val="00771A96"/>
    <w:rsid w:val="00774237"/>
    <w:rsid w:val="00774F9A"/>
    <w:rsid w:val="0077742B"/>
    <w:rsid w:val="00780DD6"/>
    <w:rsid w:val="007903BD"/>
    <w:rsid w:val="0079150E"/>
    <w:rsid w:val="0079385B"/>
    <w:rsid w:val="00795F6B"/>
    <w:rsid w:val="00797D69"/>
    <w:rsid w:val="00797D93"/>
    <w:rsid w:val="007A44CE"/>
    <w:rsid w:val="007A4648"/>
    <w:rsid w:val="007A683E"/>
    <w:rsid w:val="007B78C9"/>
    <w:rsid w:val="007C2B97"/>
    <w:rsid w:val="007C354E"/>
    <w:rsid w:val="007C37B4"/>
    <w:rsid w:val="007D01C4"/>
    <w:rsid w:val="007D469F"/>
    <w:rsid w:val="007E212B"/>
    <w:rsid w:val="007E3FBE"/>
    <w:rsid w:val="007F2677"/>
    <w:rsid w:val="00802ED7"/>
    <w:rsid w:val="00810186"/>
    <w:rsid w:val="0081223A"/>
    <w:rsid w:val="00813B60"/>
    <w:rsid w:val="00815685"/>
    <w:rsid w:val="00820838"/>
    <w:rsid w:val="00820B99"/>
    <w:rsid w:val="00820C0D"/>
    <w:rsid w:val="00842902"/>
    <w:rsid w:val="00843253"/>
    <w:rsid w:val="008521F6"/>
    <w:rsid w:val="008569BB"/>
    <w:rsid w:val="00862426"/>
    <w:rsid w:val="00867870"/>
    <w:rsid w:val="00870642"/>
    <w:rsid w:val="0087238F"/>
    <w:rsid w:val="008728B9"/>
    <w:rsid w:val="00877F95"/>
    <w:rsid w:val="0088172D"/>
    <w:rsid w:val="00897011"/>
    <w:rsid w:val="008A6096"/>
    <w:rsid w:val="008B0CEF"/>
    <w:rsid w:val="008B241B"/>
    <w:rsid w:val="008B34A2"/>
    <w:rsid w:val="008B3547"/>
    <w:rsid w:val="008B5E5F"/>
    <w:rsid w:val="008C543E"/>
    <w:rsid w:val="008C6D38"/>
    <w:rsid w:val="008D7711"/>
    <w:rsid w:val="008E2924"/>
    <w:rsid w:val="008E3105"/>
    <w:rsid w:val="008E386E"/>
    <w:rsid w:val="008E3A41"/>
    <w:rsid w:val="008E59FD"/>
    <w:rsid w:val="008F4A28"/>
    <w:rsid w:val="00900065"/>
    <w:rsid w:val="00901985"/>
    <w:rsid w:val="009037BC"/>
    <w:rsid w:val="00910FF6"/>
    <w:rsid w:val="00913008"/>
    <w:rsid w:val="00914A8B"/>
    <w:rsid w:val="009172B0"/>
    <w:rsid w:val="0092290A"/>
    <w:rsid w:val="00922DEF"/>
    <w:rsid w:val="009244E9"/>
    <w:rsid w:val="009326D1"/>
    <w:rsid w:val="00932843"/>
    <w:rsid w:val="009328EA"/>
    <w:rsid w:val="0093293E"/>
    <w:rsid w:val="00935CAC"/>
    <w:rsid w:val="00937E69"/>
    <w:rsid w:val="0094268C"/>
    <w:rsid w:val="00946DD3"/>
    <w:rsid w:val="00947C24"/>
    <w:rsid w:val="00953B1E"/>
    <w:rsid w:val="00953FEF"/>
    <w:rsid w:val="00956777"/>
    <w:rsid w:val="009572A7"/>
    <w:rsid w:val="00957395"/>
    <w:rsid w:val="009719C1"/>
    <w:rsid w:val="00974DEA"/>
    <w:rsid w:val="00975FD2"/>
    <w:rsid w:val="0098463E"/>
    <w:rsid w:val="009918BE"/>
    <w:rsid w:val="009A6576"/>
    <w:rsid w:val="009A68C7"/>
    <w:rsid w:val="009B0B5B"/>
    <w:rsid w:val="009B0CE5"/>
    <w:rsid w:val="009C2832"/>
    <w:rsid w:val="009C346B"/>
    <w:rsid w:val="009D2131"/>
    <w:rsid w:val="009D248A"/>
    <w:rsid w:val="009E56C0"/>
    <w:rsid w:val="009F0D0E"/>
    <w:rsid w:val="009F1F5C"/>
    <w:rsid w:val="00A04D56"/>
    <w:rsid w:val="00A0639C"/>
    <w:rsid w:val="00A15B67"/>
    <w:rsid w:val="00A17401"/>
    <w:rsid w:val="00A27762"/>
    <w:rsid w:val="00A30125"/>
    <w:rsid w:val="00A30E6D"/>
    <w:rsid w:val="00A3430F"/>
    <w:rsid w:val="00A358EA"/>
    <w:rsid w:val="00A37B23"/>
    <w:rsid w:val="00A447A8"/>
    <w:rsid w:val="00A472A7"/>
    <w:rsid w:val="00A50783"/>
    <w:rsid w:val="00A51D74"/>
    <w:rsid w:val="00A6131C"/>
    <w:rsid w:val="00A71272"/>
    <w:rsid w:val="00A7137B"/>
    <w:rsid w:val="00A75C7B"/>
    <w:rsid w:val="00A77BBE"/>
    <w:rsid w:val="00A82626"/>
    <w:rsid w:val="00A83129"/>
    <w:rsid w:val="00A977F5"/>
    <w:rsid w:val="00AA3C16"/>
    <w:rsid w:val="00AA4973"/>
    <w:rsid w:val="00AB1B6D"/>
    <w:rsid w:val="00AC5FEB"/>
    <w:rsid w:val="00AD5429"/>
    <w:rsid w:val="00AE0A0F"/>
    <w:rsid w:val="00AE22AD"/>
    <w:rsid w:val="00AE2798"/>
    <w:rsid w:val="00AE703F"/>
    <w:rsid w:val="00AF40EE"/>
    <w:rsid w:val="00AF573F"/>
    <w:rsid w:val="00AF6539"/>
    <w:rsid w:val="00B00E59"/>
    <w:rsid w:val="00B07D95"/>
    <w:rsid w:val="00B12EF2"/>
    <w:rsid w:val="00B259AB"/>
    <w:rsid w:val="00B25FFD"/>
    <w:rsid w:val="00B31B60"/>
    <w:rsid w:val="00B3360A"/>
    <w:rsid w:val="00B33CB4"/>
    <w:rsid w:val="00B40B90"/>
    <w:rsid w:val="00B41215"/>
    <w:rsid w:val="00B429FA"/>
    <w:rsid w:val="00B42DB5"/>
    <w:rsid w:val="00B43872"/>
    <w:rsid w:val="00B52620"/>
    <w:rsid w:val="00B53EEF"/>
    <w:rsid w:val="00B617A7"/>
    <w:rsid w:val="00B66D82"/>
    <w:rsid w:val="00B70076"/>
    <w:rsid w:val="00B72AEE"/>
    <w:rsid w:val="00B84196"/>
    <w:rsid w:val="00B86B8E"/>
    <w:rsid w:val="00B904F4"/>
    <w:rsid w:val="00B9104D"/>
    <w:rsid w:val="00B913F7"/>
    <w:rsid w:val="00B96670"/>
    <w:rsid w:val="00BA2A12"/>
    <w:rsid w:val="00BA46CC"/>
    <w:rsid w:val="00BA7B26"/>
    <w:rsid w:val="00BB10CA"/>
    <w:rsid w:val="00BB2F4E"/>
    <w:rsid w:val="00BB444C"/>
    <w:rsid w:val="00BB5E0B"/>
    <w:rsid w:val="00BB7B03"/>
    <w:rsid w:val="00BC19DA"/>
    <w:rsid w:val="00BD0A7D"/>
    <w:rsid w:val="00BD3B72"/>
    <w:rsid w:val="00BE0AC3"/>
    <w:rsid w:val="00BF62FE"/>
    <w:rsid w:val="00C00116"/>
    <w:rsid w:val="00C02674"/>
    <w:rsid w:val="00C14267"/>
    <w:rsid w:val="00C21B55"/>
    <w:rsid w:val="00C2320B"/>
    <w:rsid w:val="00C3197D"/>
    <w:rsid w:val="00C33910"/>
    <w:rsid w:val="00C364B8"/>
    <w:rsid w:val="00C37D0F"/>
    <w:rsid w:val="00C45E5B"/>
    <w:rsid w:val="00C544FC"/>
    <w:rsid w:val="00C547EA"/>
    <w:rsid w:val="00C57E10"/>
    <w:rsid w:val="00C6054D"/>
    <w:rsid w:val="00C66B1B"/>
    <w:rsid w:val="00C845F6"/>
    <w:rsid w:val="00C85760"/>
    <w:rsid w:val="00C903A1"/>
    <w:rsid w:val="00C92217"/>
    <w:rsid w:val="00C9454E"/>
    <w:rsid w:val="00CA35DF"/>
    <w:rsid w:val="00CB033B"/>
    <w:rsid w:val="00CB67F4"/>
    <w:rsid w:val="00CC30E2"/>
    <w:rsid w:val="00CC5E25"/>
    <w:rsid w:val="00CD1E16"/>
    <w:rsid w:val="00CD3C67"/>
    <w:rsid w:val="00CD3DB4"/>
    <w:rsid w:val="00CD5DCC"/>
    <w:rsid w:val="00CE2DB1"/>
    <w:rsid w:val="00CE58B4"/>
    <w:rsid w:val="00CE63AA"/>
    <w:rsid w:val="00CF66AF"/>
    <w:rsid w:val="00CF6A90"/>
    <w:rsid w:val="00CF7D79"/>
    <w:rsid w:val="00D02AD6"/>
    <w:rsid w:val="00D05595"/>
    <w:rsid w:val="00D06FAA"/>
    <w:rsid w:val="00D12DE8"/>
    <w:rsid w:val="00D2019F"/>
    <w:rsid w:val="00D21BAA"/>
    <w:rsid w:val="00D21FF2"/>
    <w:rsid w:val="00D25055"/>
    <w:rsid w:val="00D3043A"/>
    <w:rsid w:val="00D306D9"/>
    <w:rsid w:val="00D30FC7"/>
    <w:rsid w:val="00D33713"/>
    <w:rsid w:val="00D33911"/>
    <w:rsid w:val="00D41DCD"/>
    <w:rsid w:val="00D47D26"/>
    <w:rsid w:val="00D517C3"/>
    <w:rsid w:val="00D547EF"/>
    <w:rsid w:val="00D55FA6"/>
    <w:rsid w:val="00D60D82"/>
    <w:rsid w:val="00D62915"/>
    <w:rsid w:val="00D65AF5"/>
    <w:rsid w:val="00D65B40"/>
    <w:rsid w:val="00D76652"/>
    <w:rsid w:val="00D809AD"/>
    <w:rsid w:val="00D828AC"/>
    <w:rsid w:val="00D85F50"/>
    <w:rsid w:val="00D879A5"/>
    <w:rsid w:val="00D9332E"/>
    <w:rsid w:val="00DA454D"/>
    <w:rsid w:val="00DA5D68"/>
    <w:rsid w:val="00DA6919"/>
    <w:rsid w:val="00DB057A"/>
    <w:rsid w:val="00DB0C3F"/>
    <w:rsid w:val="00DB5B2B"/>
    <w:rsid w:val="00DC1E61"/>
    <w:rsid w:val="00DC72C4"/>
    <w:rsid w:val="00DD01B1"/>
    <w:rsid w:val="00DD0B2A"/>
    <w:rsid w:val="00DD3BCF"/>
    <w:rsid w:val="00DD4E9B"/>
    <w:rsid w:val="00DE04EF"/>
    <w:rsid w:val="00DE6B79"/>
    <w:rsid w:val="00DE777E"/>
    <w:rsid w:val="00DF060F"/>
    <w:rsid w:val="00DF3FAA"/>
    <w:rsid w:val="00DF5BD9"/>
    <w:rsid w:val="00E035C8"/>
    <w:rsid w:val="00E03BE7"/>
    <w:rsid w:val="00E1266A"/>
    <w:rsid w:val="00E12B14"/>
    <w:rsid w:val="00E12CBA"/>
    <w:rsid w:val="00E14499"/>
    <w:rsid w:val="00E14F67"/>
    <w:rsid w:val="00E17372"/>
    <w:rsid w:val="00E31A5E"/>
    <w:rsid w:val="00E31A89"/>
    <w:rsid w:val="00E343DA"/>
    <w:rsid w:val="00E3484D"/>
    <w:rsid w:val="00E3750A"/>
    <w:rsid w:val="00E43EEC"/>
    <w:rsid w:val="00E46D23"/>
    <w:rsid w:val="00E618E5"/>
    <w:rsid w:val="00E66C16"/>
    <w:rsid w:val="00E731D6"/>
    <w:rsid w:val="00E7320A"/>
    <w:rsid w:val="00E75762"/>
    <w:rsid w:val="00E82E38"/>
    <w:rsid w:val="00E83DBF"/>
    <w:rsid w:val="00E86FD5"/>
    <w:rsid w:val="00EA1F1D"/>
    <w:rsid w:val="00EA21B5"/>
    <w:rsid w:val="00EA2BFA"/>
    <w:rsid w:val="00EA5820"/>
    <w:rsid w:val="00EA6FF2"/>
    <w:rsid w:val="00EB1FB5"/>
    <w:rsid w:val="00EB5866"/>
    <w:rsid w:val="00EC0DB9"/>
    <w:rsid w:val="00EC3182"/>
    <w:rsid w:val="00EC770E"/>
    <w:rsid w:val="00ED187E"/>
    <w:rsid w:val="00EE19AC"/>
    <w:rsid w:val="00EE1C74"/>
    <w:rsid w:val="00EE7D90"/>
    <w:rsid w:val="00EF0280"/>
    <w:rsid w:val="00EF1E86"/>
    <w:rsid w:val="00F05B55"/>
    <w:rsid w:val="00F1476E"/>
    <w:rsid w:val="00F1508A"/>
    <w:rsid w:val="00F16703"/>
    <w:rsid w:val="00F24BD4"/>
    <w:rsid w:val="00F27F89"/>
    <w:rsid w:val="00F3225F"/>
    <w:rsid w:val="00F32DA7"/>
    <w:rsid w:val="00F35C93"/>
    <w:rsid w:val="00F41752"/>
    <w:rsid w:val="00F41C64"/>
    <w:rsid w:val="00F42A52"/>
    <w:rsid w:val="00F44369"/>
    <w:rsid w:val="00F46776"/>
    <w:rsid w:val="00F475FD"/>
    <w:rsid w:val="00F57321"/>
    <w:rsid w:val="00F60B35"/>
    <w:rsid w:val="00F6156E"/>
    <w:rsid w:val="00F6193D"/>
    <w:rsid w:val="00F62445"/>
    <w:rsid w:val="00F66B47"/>
    <w:rsid w:val="00F75AE7"/>
    <w:rsid w:val="00F81260"/>
    <w:rsid w:val="00F871B5"/>
    <w:rsid w:val="00F96FCD"/>
    <w:rsid w:val="00FA7930"/>
    <w:rsid w:val="00FB51E3"/>
    <w:rsid w:val="00FB5F64"/>
    <w:rsid w:val="00FB6D85"/>
    <w:rsid w:val="00FB7F1B"/>
    <w:rsid w:val="00FC1318"/>
    <w:rsid w:val="00FC4DA2"/>
    <w:rsid w:val="00FD5DAC"/>
    <w:rsid w:val="00FE0478"/>
    <w:rsid w:val="00FE380C"/>
    <w:rsid w:val="00FE3961"/>
    <w:rsid w:val="00FE6457"/>
    <w:rsid w:val="00FF2A54"/>
    <w:rsid w:val="00FF6486"/>
    <w:rsid w:val="00FF6CA6"/>
    <w:rsid w:val="00FF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EF7B5"/>
  <w15:chartTrackingRefBased/>
  <w15:docId w15:val="{565A7669-AF76-44AF-9767-9FBABD53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A6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0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MPLabNormal">
    <w:name w:val="0_MPLab_Normal"/>
    <w:basedOn w:val="Normal"/>
    <w:qFormat/>
    <w:rsid w:val="00CD3DB4"/>
    <w:pPr>
      <w:spacing w:before="120" w:after="120"/>
      <w:jc w:val="both"/>
    </w:pPr>
    <w:rPr>
      <w:rFonts w:ascii="Century Gothic" w:hAnsi="Century Gothic"/>
      <w:bCs/>
      <w:color w:val="262626" w:themeColor="text1" w:themeTint="D9"/>
      <w:szCs w:val="28"/>
    </w:rPr>
  </w:style>
  <w:style w:type="paragraph" w:customStyle="1" w:styleId="1MPLabHeading">
    <w:name w:val="1_MPLab_Heading"/>
    <w:basedOn w:val="0MPLabNormal"/>
    <w:next w:val="0MPLabNormal"/>
    <w:qFormat/>
    <w:rsid w:val="00EF0280"/>
    <w:pPr>
      <w:spacing w:before="240"/>
    </w:pPr>
    <w:rPr>
      <w:b/>
      <w:bCs w:val="0"/>
      <w:color w:val="115EA6"/>
      <w:sz w:val="32"/>
    </w:rPr>
  </w:style>
  <w:style w:type="paragraph" w:styleId="ListParagraph">
    <w:name w:val="List Paragraph"/>
    <w:basedOn w:val="Normal"/>
    <w:uiPriority w:val="34"/>
    <w:qFormat/>
    <w:rsid w:val="0059205D"/>
    <w:pPr>
      <w:ind w:left="720"/>
      <w:contextualSpacing/>
    </w:pPr>
  </w:style>
  <w:style w:type="paragraph" w:customStyle="1" w:styleId="2MPLabSubHeading1">
    <w:name w:val="2_MPLab_SubHeading1"/>
    <w:basedOn w:val="0MPLabNormal"/>
    <w:next w:val="0MPLabNormal"/>
    <w:qFormat/>
    <w:rsid w:val="00EF0280"/>
    <w:pPr>
      <w:spacing w:after="0"/>
    </w:pPr>
    <w:rPr>
      <w:b/>
      <w:color w:val="000000" w:themeColor="text1"/>
      <w:sz w:val="28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customStyle="1" w:styleId="5MPLabConclusion">
    <w:name w:val="5_MPLab_Conclusion"/>
    <w:basedOn w:val="0MPLabNormal"/>
    <w:next w:val="0MPLabNormal"/>
    <w:qFormat/>
    <w:rsid w:val="00E86FD5"/>
    <w:rPr>
      <w:b/>
      <w:bCs w:val="0"/>
      <w:color w:val="820000"/>
      <w:sz w:val="28"/>
    </w:rPr>
  </w:style>
  <w:style w:type="paragraph" w:customStyle="1" w:styleId="3MPLabSubHeading2">
    <w:name w:val="3_MPLab_SubHeading2"/>
    <w:basedOn w:val="0MPLabNormal"/>
    <w:next w:val="0MPLabNormal"/>
    <w:qFormat/>
    <w:rsid w:val="00862426"/>
    <w:pPr>
      <w:spacing w:before="160"/>
    </w:pPr>
    <w:rPr>
      <w:b/>
      <w:color w:val="3B3838" w:themeColor="background2" w:themeShade="40"/>
      <w:sz w:val="24"/>
    </w:rPr>
  </w:style>
  <w:style w:type="paragraph" w:customStyle="1" w:styleId="4MPLabCode">
    <w:name w:val="4_MPLab_Code"/>
    <w:basedOn w:val="0MPLabNormal"/>
    <w:qFormat/>
    <w:rsid w:val="00D55FA6"/>
    <w:pPr>
      <w:spacing w:before="0" w:after="0"/>
    </w:pPr>
    <w:rPr>
      <w:rFonts w:ascii="Courier New" w:hAnsi="Courier New"/>
      <w:spacing w:val="20"/>
      <w:sz w:val="20"/>
    </w:rPr>
  </w:style>
  <w:style w:type="paragraph" w:styleId="Header">
    <w:name w:val="header"/>
    <w:basedOn w:val="Normal"/>
    <w:link w:val="HeaderChar"/>
    <w:uiPriority w:val="99"/>
    <w:unhideWhenUsed/>
    <w:rsid w:val="00DD0B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0B2A"/>
  </w:style>
  <w:style w:type="paragraph" w:styleId="Footer">
    <w:name w:val="footer"/>
    <w:basedOn w:val="Normal"/>
    <w:link w:val="FooterChar"/>
    <w:uiPriority w:val="99"/>
    <w:unhideWhenUsed/>
    <w:rsid w:val="00DD0B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B2A"/>
  </w:style>
  <w:style w:type="paragraph" w:customStyle="1" w:styleId="6MPLabCaptionTable">
    <w:name w:val="6_MPLab_Caption_Table"/>
    <w:basedOn w:val="0MPLabNormal"/>
    <w:qFormat/>
    <w:rsid w:val="007D469F"/>
    <w:pPr>
      <w:jc w:val="center"/>
    </w:pPr>
    <w:rPr>
      <w:bCs w:val="0"/>
      <w:i/>
      <w:sz w:val="16"/>
      <w:szCs w:val="52"/>
    </w:rPr>
  </w:style>
  <w:style w:type="paragraph" w:customStyle="1" w:styleId="7MPLabTableContent">
    <w:name w:val="7_MPLab_Table_Content"/>
    <w:basedOn w:val="0MPLabNormal"/>
    <w:qFormat/>
    <w:rsid w:val="00477325"/>
    <w:pPr>
      <w:spacing w:before="0" w:after="10"/>
      <w:jc w:val="left"/>
    </w:pPr>
    <w:rPr>
      <w:sz w:val="16"/>
    </w:rPr>
  </w:style>
  <w:style w:type="paragraph" w:customStyle="1" w:styleId="0MPLabTitle">
    <w:name w:val="0_MPLab_Title"/>
    <w:basedOn w:val="0MPLabNormal"/>
    <w:qFormat/>
    <w:rsid w:val="00FE6457"/>
    <w:pPr>
      <w:jc w:val="right"/>
    </w:pPr>
    <w:rPr>
      <w:b/>
      <w:bCs w:val="0"/>
      <w:color w:val="115EA6"/>
      <w:sz w:val="32"/>
      <w:szCs w:val="32"/>
    </w:rPr>
  </w:style>
  <w:style w:type="paragraph" w:customStyle="1" w:styleId="6MPLabCaptionFigure">
    <w:name w:val="6_MPLab_Caption_Figure"/>
    <w:basedOn w:val="0MPLabNormal"/>
    <w:qFormat/>
    <w:rsid w:val="00CB033B"/>
    <w:pPr>
      <w:jc w:val="center"/>
    </w:pPr>
    <w:rPr>
      <w:i/>
      <w:sz w:val="16"/>
    </w:rPr>
  </w:style>
  <w:style w:type="paragraph" w:customStyle="1" w:styleId="0MPLabNumber">
    <w:name w:val="0_MPLab_Number"/>
    <w:basedOn w:val="0MPLabNormal"/>
    <w:qFormat/>
    <w:rsid w:val="0008144B"/>
    <w:pPr>
      <w:spacing w:before="0" w:after="0"/>
      <w:jc w:val="left"/>
    </w:pPr>
    <w:rPr>
      <w:b/>
      <w:bCs w:val="0"/>
      <w:color w:val="002060"/>
      <w:sz w:val="52"/>
      <w:szCs w:val="52"/>
    </w:rPr>
  </w:style>
  <w:style w:type="paragraph" w:customStyle="1" w:styleId="8MPLabEmphasis">
    <w:name w:val="8_MPLab_Emphasis"/>
    <w:basedOn w:val="0MPLabNormal"/>
    <w:next w:val="0MPLabNormal"/>
    <w:qFormat/>
    <w:rsid w:val="00C2320B"/>
    <w:rPr>
      <w:i/>
      <w:color w:val="1F3864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820C0D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1E76D9"/>
    <w:pPr>
      <w:widowControl w:val="0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694064"/>
    <w:pPr>
      <w:widowControl w:val="0"/>
      <w:ind w:left="12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94064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0MPLabBullets">
    <w:name w:val="0_MPLab_Bullets"/>
    <w:basedOn w:val="0MPLabNormal"/>
    <w:qFormat/>
    <w:rsid w:val="00F60B35"/>
    <w:pPr>
      <w:numPr>
        <w:numId w:val="26"/>
      </w:numPr>
      <w:spacing w:before="0" w:after="0"/>
      <w:ind w:left="714" w:hanging="357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6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4450">
          <w:marLeft w:val="50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008">
          <w:marLeft w:val="50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8135">
          <w:marLeft w:val="50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200">
          <w:marLeft w:val="50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o\OneDrive%20-%20Higher%20Education%20Commission\Dropbox\COMSATS\Coursework\Undergrad\MPI\Lab\mp%20manuals\Lab%20Manual%20ver%205.0\LabTemplate_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8880224543104BA3E3AC9C348D2EC7" ma:contentTypeVersion="13" ma:contentTypeDescription="Create a new document." ma:contentTypeScope="" ma:versionID="c83fd2aea313f25d3a09b0a77c44e4a1">
  <xsd:schema xmlns:xsd="http://www.w3.org/2001/XMLSchema" xmlns:xs="http://www.w3.org/2001/XMLSchema" xmlns:p="http://schemas.microsoft.com/office/2006/metadata/properties" xmlns:ns3="7770c6b6-077c-49fe-8c40-40d6c84e76bb" xmlns:ns4="abd4d038-9015-4abf-ba85-7ed6987af6a6" targetNamespace="http://schemas.microsoft.com/office/2006/metadata/properties" ma:root="true" ma:fieldsID="b3002008a7ac6dbd38b5d6e2a480fbf3" ns3:_="" ns4:_="">
    <xsd:import namespace="7770c6b6-077c-49fe-8c40-40d6c84e76bb"/>
    <xsd:import namespace="abd4d038-9015-4abf-ba85-7ed6987af6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0c6b6-077c-49fe-8c40-40d6c84e76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4d038-9015-4abf-ba85-7ed6987af6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28AE60-CB75-4ECE-99FE-3F320D2CF5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7F6D5D-292B-4F35-BE56-9955D13323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A9A1CB-E702-437E-B815-161CD36672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70c6b6-077c-49fe-8c40-40d6c84e76bb"/>
    <ds:schemaRef ds:uri="abd4d038-9015-4abf-ba85-7ed6987af6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FB329A-06E7-4FB3-AEFF-7D889BC380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LabTemplate_v3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Khan</dc:creator>
  <cp:keywords/>
  <dc:description/>
  <cp:lastModifiedBy>(FA25-BSE-008) AHMED ALBASH ZIA</cp:lastModifiedBy>
  <cp:revision>2</cp:revision>
  <cp:lastPrinted>2021-05-22T09:50:00Z</cp:lastPrinted>
  <dcterms:created xsi:type="dcterms:W3CDTF">2026-09-23T05:26:00Z</dcterms:created>
  <dcterms:modified xsi:type="dcterms:W3CDTF">2026-09-23T05:26:00Z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0x010100608880224543104BA3E3AC9C348D2EC7</vt:lpwstr>
  </property>
</Properties>
</file>